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4101A8" w14:textId="1010FEE5" w:rsidR="005377B2" w:rsidRPr="005377B2" w:rsidRDefault="00191DA6" w:rsidP="005377B2">
      <w:pPr>
        <w:jc w:val="center"/>
        <w:rPr>
          <w:b/>
          <w:sz w:val="28"/>
        </w:rPr>
      </w:pPr>
      <w:r w:rsidRPr="005377B2">
        <w:rPr>
          <w:b/>
          <w:sz w:val="28"/>
        </w:rPr>
        <w:t xml:space="preserve">JUnit </w:t>
      </w:r>
      <w:r w:rsidR="005377B2" w:rsidRPr="005377B2">
        <w:rPr>
          <w:b/>
          <w:sz w:val="28"/>
        </w:rPr>
        <w:t>Lab</w:t>
      </w:r>
    </w:p>
    <w:p w14:paraId="52E974BA" w14:textId="77777777" w:rsidR="00191DA6" w:rsidRDefault="00191DA6"/>
    <w:p w14:paraId="612FF695" w14:textId="12ED999A" w:rsidR="0010221A" w:rsidRDefault="00191DA6" w:rsidP="0010221A">
      <w:r>
        <w:t xml:space="preserve">You will be creating a JUnit Test Class for </w:t>
      </w:r>
      <w:r w:rsidRPr="00DF43AD">
        <w:rPr>
          <w:rFonts w:ascii="Courier New" w:hAnsi="Courier New" w:cs="Courier New"/>
        </w:rPr>
        <w:t>Gradebook.java</w:t>
      </w:r>
      <w:r w:rsidR="002E77AC">
        <w:t xml:space="preserve"> (provided)</w:t>
      </w:r>
      <w:r w:rsidR="00DF43AD">
        <w:t>.</w:t>
      </w:r>
    </w:p>
    <w:p w14:paraId="0813AB5E" w14:textId="77777777" w:rsidR="009C4B68" w:rsidRDefault="009C4B68" w:rsidP="0010221A"/>
    <w:p w14:paraId="75A1E493" w14:textId="77777777" w:rsidR="009C4B68" w:rsidRDefault="009C4B68" w:rsidP="0010221A">
      <w:r>
        <w:t xml:space="preserve">Gradebook has two attributes: an array of </w:t>
      </w:r>
      <w:r w:rsidRPr="009C4B68">
        <w:rPr>
          <w:rFonts w:ascii="Courier New" w:hAnsi="Courier New" w:cs="Courier New"/>
        </w:rPr>
        <w:t>int</w:t>
      </w:r>
      <w:r>
        <w:t xml:space="preserve"> called </w:t>
      </w:r>
      <w:r w:rsidRPr="009C4B68">
        <w:rPr>
          <w:rFonts w:ascii="Courier New" w:hAnsi="Courier New" w:cs="Courier New"/>
        </w:rPr>
        <w:t>scores</w:t>
      </w:r>
      <w:r>
        <w:t xml:space="preserve"> to hold scores and </w:t>
      </w:r>
      <w:proofErr w:type="spellStart"/>
      <w:r w:rsidRPr="009C4B68">
        <w:rPr>
          <w:rFonts w:ascii="Courier New" w:hAnsi="Courier New" w:cs="Courier New"/>
        </w:rPr>
        <w:t>scoreSize</w:t>
      </w:r>
      <w:proofErr w:type="spellEnd"/>
      <w:r>
        <w:t xml:space="preserve"> that indicates how many scores are currently held in the array. This field is initially set to 0.</w:t>
      </w:r>
    </w:p>
    <w:p w14:paraId="5ECADAC7" w14:textId="77777777" w:rsidR="009C4B68" w:rsidRDefault="009C4B68" w:rsidP="0010221A"/>
    <w:p w14:paraId="2737FC68" w14:textId="77777777" w:rsidR="005377B2" w:rsidRPr="005377B2" w:rsidRDefault="005377B2" w:rsidP="0010221A">
      <w:pPr>
        <w:rPr>
          <w:b/>
          <w:sz w:val="28"/>
        </w:rPr>
      </w:pPr>
      <w:r w:rsidRPr="005377B2">
        <w:rPr>
          <w:b/>
          <w:sz w:val="28"/>
        </w:rPr>
        <w:t>Task #1:</w:t>
      </w:r>
    </w:p>
    <w:p w14:paraId="29DADBC7" w14:textId="77777777" w:rsidR="00191DA6" w:rsidRDefault="00191DA6" w:rsidP="0010221A">
      <w:pPr>
        <w:pStyle w:val="ListParagraph"/>
        <w:numPr>
          <w:ilvl w:val="0"/>
          <w:numId w:val="4"/>
        </w:numPr>
      </w:pPr>
      <w:r>
        <w:t xml:space="preserve">Add a </w:t>
      </w:r>
      <w:proofErr w:type="spellStart"/>
      <w:r w:rsidR="006441EE">
        <w:t>getScoreSize</w:t>
      </w:r>
      <w:proofErr w:type="spellEnd"/>
      <w:r w:rsidR="006441EE">
        <w:t xml:space="preserve">() </w:t>
      </w:r>
      <w:r w:rsidR="0010221A">
        <w:t xml:space="preserve">method </w:t>
      </w:r>
      <w:r>
        <w:t>to the Gradebook class</w:t>
      </w:r>
      <w:r w:rsidR="0010221A">
        <w:t xml:space="preserve"> which returns </w:t>
      </w:r>
      <w:proofErr w:type="spellStart"/>
      <w:r w:rsidR="0010221A">
        <w:t>scoresSize</w:t>
      </w:r>
      <w:proofErr w:type="spellEnd"/>
      <w:r w:rsidR="0010221A">
        <w:t>;</w:t>
      </w:r>
    </w:p>
    <w:p w14:paraId="4C2E2B66" w14:textId="77777777" w:rsidR="0010221A" w:rsidRDefault="0010221A" w:rsidP="0010221A">
      <w:pPr>
        <w:pStyle w:val="ListParagraph"/>
        <w:numPr>
          <w:ilvl w:val="0"/>
          <w:numId w:val="4"/>
        </w:numPr>
      </w:pPr>
      <w:r>
        <w:t xml:space="preserve">Add a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method to the </w:t>
      </w:r>
      <w:r w:rsidRPr="009C4B68">
        <w:rPr>
          <w:rFonts w:ascii="Courier New" w:hAnsi="Courier New" w:cs="Courier New"/>
        </w:rPr>
        <w:t>Gradebook</w:t>
      </w:r>
      <w:r>
        <w:t xml:space="preserve"> class that returns a string with each score in </w:t>
      </w:r>
      <w:r w:rsidRPr="009C4B68">
        <w:rPr>
          <w:rFonts w:ascii="Courier New" w:hAnsi="Courier New" w:cs="Courier New"/>
        </w:rPr>
        <w:t>scores</w:t>
      </w:r>
      <w:r w:rsidR="009C4B68">
        <w:rPr>
          <w:rFonts w:ascii="Courier New" w:hAnsi="Courier New" w:cs="Courier New"/>
        </w:rPr>
        <w:t xml:space="preserve"> </w:t>
      </w:r>
      <w:r w:rsidR="009C4B68" w:rsidRPr="009C4B68">
        <w:t xml:space="preserve">field of the </w:t>
      </w:r>
      <w:r w:rsidR="009C4B68" w:rsidRPr="009C4B68">
        <w:rPr>
          <w:rFonts w:ascii="Courier New" w:hAnsi="Courier New" w:cs="Courier New"/>
        </w:rPr>
        <w:t>Gradebook</w:t>
      </w:r>
      <w:r>
        <w:t xml:space="preserve"> separated by a space.</w:t>
      </w:r>
    </w:p>
    <w:p w14:paraId="2243B42F" w14:textId="77777777" w:rsidR="0010221A" w:rsidRDefault="0010221A" w:rsidP="0010221A">
      <w:pPr>
        <w:ind w:left="360"/>
      </w:pPr>
    </w:p>
    <w:p w14:paraId="1A643788" w14:textId="77777777" w:rsidR="005377B2" w:rsidRDefault="005377B2" w:rsidP="005377B2">
      <w:r>
        <w:t xml:space="preserve">.  </w:t>
      </w:r>
    </w:p>
    <w:p w14:paraId="11B328B0" w14:textId="77777777" w:rsidR="009C4B68" w:rsidRDefault="005377B2" w:rsidP="0010221A">
      <w:r w:rsidRPr="005377B2">
        <w:rPr>
          <w:b/>
          <w:sz w:val="28"/>
        </w:rPr>
        <w:t>Task #</w:t>
      </w:r>
      <w:r>
        <w:rPr>
          <w:b/>
          <w:sz w:val="28"/>
        </w:rPr>
        <w:t>2</w:t>
      </w:r>
      <w:r w:rsidRPr="005377B2">
        <w:rPr>
          <w:b/>
          <w:sz w:val="28"/>
        </w:rPr>
        <w:t>:</w:t>
      </w:r>
      <w:r>
        <w:rPr>
          <w:b/>
          <w:sz w:val="28"/>
        </w:rPr>
        <w:t xml:space="preserve">  </w:t>
      </w:r>
      <w:r w:rsidR="0010221A">
        <w:t>Create</w:t>
      </w:r>
      <w:r w:rsidR="00DF43AD">
        <w:t xml:space="preserve"> the Test Class </w:t>
      </w:r>
      <w:proofErr w:type="spellStart"/>
      <w:r w:rsidR="00DF43AD">
        <w:t>GradebookTester</w:t>
      </w:r>
      <w:proofErr w:type="spellEnd"/>
      <w:r w:rsidR="00DF43AD">
        <w:t xml:space="preserve"> by right clicking on the GradeBook.java, select New, Junit Test Case.</w:t>
      </w:r>
    </w:p>
    <w:p w14:paraId="212C97F8" w14:textId="77777777" w:rsidR="0010221A" w:rsidRPr="005377B2" w:rsidRDefault="00DF43AD" w:rsidP="0010221A">
      <w:pPr>
        <w:rPr>
          <w:b/>
          <w:sz w:val="28"/>
        </w:rPr>
      </w:pPr>
      <w:r>
        <w:t>Using the wizard:</w:t>
      </w:r>
    </w:p>
    <w:p w14:paraId="46CEC921" w14:textId="77777777" w:rsidR="00B127AC" w:rsidRDefault="00B127AC" w:rsidP="00191DA6">
      <w:pPr>
        <w:numPr>
          <w:ilvl w:val="0"/>
          <w:numId w:val="1"/>
        </w:numPr>
      </w:pPr>
      <w:r>
        <w:t>Selec</w:t>
      </w:r>
      <w:r w:rsidR="00DF43AD">
        <w:t xml:space="preserve">t the </w:t>
      </w:r>
      <w:proofErr w:type="spellStart"/>
      <w:r w:rsidR="00DF43AD">
        <w:t>setUp</w:t>
      </w:r>
      <w:proofErr w:type="spellEnd"/>
      <w:r w:rsidR="00DF43AD">
        <w:t xml:space="preserve"> and </w:t>
      </w:r>
      <w:proofErr w:type="spellStart"/>
      <w:r w:rsidR="00DF43AD">
        <w:t>tearDown</w:t>
      </w:r>
      <w:proofErr w:type="spellEnd"/>
      <w:r w:rsidR="00DF43AD">
        <w:t xml:space="preserve"> method check boxes and click Next.</w:t>
      </w:r>
    </w:p>
    <w:p w14:paraId="0606CE22" w14:textId="77777777" w:rsidR="00B127AC" w:rsidRDefault="00B127AC" w:rsidP="00191DA6">
      <w:pPr>
        <w:numPr>
          <w:ilvl w:val="0"/>
          <w:numId w:val="1"/>
        </w:numPr>
      </w:pPr>
      <w:r>
        <w:t>Select all of the methods of Gradebook, except for the constructor to create tests for.</w:t>
      </w:r>
      <w:r w:rsidR="00DF43AD">
        <w:t xml:space="preserve"> Then click finish.</w:t>
      </w:r>
    </w:p>
    <w:p w14:paraId="4E1EAB58" w14:textId="77777777" w:rsidR="005377B2" w:rsidRDefault="005377B2" w:rsidP="005377B2"/>
    <w:p w14:paraId="09A02344" w14:textId="77777777" w:rsidR="005377B2" w:rsidRDefault="005377B2" w:rsidP="005377B2">
      <w:r>
        <w:t xml:space="preserve">.  </w:t>
      </w:r>
    </w:p>
    <w:p w14:paraId="5F75A871" w14:textId="77777777" w:rsidR="005377B2" w:rsidRPr="005377B2" w:rsidRDefault="005377B2" w:rsidP="005377B2">
      <w:pPr>
        <w:rPr>
          <w:b/>
          <w:sz w:val="28"/>
        </w:rPr>
      </w:pPr>
      <w:r>
        <w:rPr>
          <w:b/>
          <w:sz w:val="28"/>
        </w:rPr>
        <w:t>Task #3</w:t>
      </w:r>
      <w:r w:rsidRPr="005377B2">
        <w:rPr>
          <w:b/>
          <w:sz w:val="28"/>
        </w:rPr>
        <w:t>:</w:t>
      </w:r>
    </w:p>
    <w:p w14:paraId="3FCBCE7E" w14:textId="77777777" w:rsidR="00191DA6" w:rsidRDefault="00B127AC" w:rsidP="005377B2">
      <w:pPr>
        <w:numPr>
          <w:ilvl w:val="0"/>
          <w:numId w:val="5"/>
        </w:numPr>
      </w:pPr>
      <w:r>
        <w:t xml:space="preserve">In the </w:t>
      </w:r>
      <w:proofErr w:type="spellStart"/>
      <w:r>
        <w:t>setU</w:t>
      </w:r>
      <w:r w:rsidR="00191DA6">
        <w:t>p</w:t>
      </w:r>
      <w:proofErr w:type="spellEnd"/>
      <w:r w:rsidR="00191DA6">
        <w:t xml:space="preserve"> method of </w:t>
      </w:r>
      <w:proofErr w:type="spellStart"/>
      <w:r w:rsidR="00191DA6" w:rsidRPr="009C4B68">
        <w:rPr>
          <w:rFonts w:ascii="Courier New" w:hAnsi="Courier New" w:cs="Courier New"/>
        </w:rPr>
        <w:t>GradebookTester</w:t>
      </w:r>
      <w:proofErr w:type="spellEnd"/>
      <w:r w:rsidR="00191DA6">
        <w:t xml:space="preserve">, create at least two objects of </w:t>
      </w:r>
      <w:r w:rsidR="00191DA6" w:rsidRPr="00032B4E">
        <w:rPr>
          <w:rFonts w:ascii="Courier New" w:hAnsi="Courier New" w:cs="Courier New"/>
        </w:rPr>
        <w:t>Gradebook</w:t>
      </w:r>
      <w:r w:rsidR="009C4B68">
        <w:t xml:space="preserve"> to hold 5 scores</w:t>
      </w:r>
      <w:r w:rsidR="006441EE">
        <w:t xml:space="preserve">. </w:t>
      </w:r>
      <w:r w:rsidR="009C4B68">
        <w:t xml:space="preserve"> Then ca</w:t>
      </w:r>
      <w:r w:rsidR="006441EE">
        <w:t xml:space="preserve">ll the </w:t>
      </w:r>
      <w:proofErr w:type="spellStart"/>
      <w:r w:rsidR="006441EE" w:rsidRPr="009C4B68">
        <w:rPr>
          <w:rFonts w:ascii="Courier New" w:hAnsi="Courier New" w:cs="Courier New"/>
        </w:rPr>
        <w:t>addScore</w:t>
      </w:r>
      <w:proofErr w:type="spellEnd"/>
      <w:r w:rsidR="006441EE">
        <w:t xml:space="preserve"> method for each of the </w:t>
      </w:r>
      <w:r w:rsidR="006441EE" w:rsidRPr="00032B4E">
        <w:rPr>
          <w:rFonts w:ascii="Courier New" w:hAnsi="Courier New" w:cs="Courier New"/>
        </w:rPr>
        <w:t>Gradebook</w:t>
      </w:r>
      <w:r w:rsidR="006441EE">
        <w:t xml:space="preserve"> </w:t>
      </w:r>
      <w:r w:rsidR="009C4B68">
        <w:t>objects</w:t>
      </w:r>
      <w:r w:rsidR="006441EE">
        <w:t xml:space="preserve"> at least t</w:t>
      </w:r>
      <w:r w:rsidR="009C4B68">
        <w:t xml:space="preserve">wice (but no more than 5 times) to add some random scores of your choice to the </w:t>
      </w:r>
      <w:proofErr w:type="spellStart"/>
      <w:r w:rsidR="009C4B68" w:rsidRPr="009C4B68">
        <w:rPr>
          <w:rFonts w:ascii="Courier New" w:hAnsi="Courier New" w:cs="Courier New"/>
        </w:rPr>
        <w:t>GradeBook</w:t>
      </w:r>
      <w:proofErr w:type="spellEnd"/>
      <w:r w:rsidR="009C4B68">
        <w:t xml:space="preserve"> objects</w:t>
      </w:r>
    </w:p>
    <w:p w14:paraId="08BD90A4" w14:textId="77777777" w:rsidR="00B127AC" w:rsidRDefault="00B127AC" w:rsidP="005377B2">
      <w:pPr>
        <w:numPr>
          <w:ilvl w:val="0"/>
          <w:numId w:val="5"/>
        </w:numPr>
      </w:pPr>
      <w:r>
        <w:t xml:space="preserve">In the teardown method of </w:t>
      </w:r>
      <w:proofErr w:type="spellStart"/>
      <w:r w:rsidRPr="009C4B68">
        <w:rPr>
          <w:rFonts w:ascii="Courier New" w:hAnsi="Courier New" w:cs="Courier New"/>
        </w:rPr>
        <w:t>GradebookTester</w:t>
      </w:r>
      <w:proofErr w:type="spellEnd"/>
      <w:r>
        <w:t xml:space="preserve">, set the two objects of </w:t>
      </w:r>
      <w:r w:rsidRPr="009C4B68">
        <w:rPr>
          <w:rFonts w:ascii="Courier New" w:hAnsi="Courier New" w:cs="Courier New"/>
        </w:rPr>
        <w:t>Gradeboo</w:t>
      </w:r>
      <w:r w:rsidR="005377B2" w:rsidRPr="009C4B68">
        <w:rPr>
          <w:rFonts w:ascii="Courier New" w:hAnsi="Courier New" w:cs="Courier New"/>
        </w:rPr>
        <w:t>k</w:t>
      </w:r>
      <w:r w:rsidR="005377B2">
        <w:t xml:space="preserve"> to null.</w:t>
      </w:r>
    </w:p>
    <w:p w14:paraId="6B62A763" w14:textId="77777777" w:rsidR="005377B2" w:rsidRDefault="005377B2" w:rsidP="005377B2">
      <w:pPr>
        <w:pStyle w:val="ListParagraph"/>
        <w:ind w:left="1080"/>
      </w:pPr>
    </w:p>
    <w:p w14:paraId="42BC6991" w14:textId="77777777" w:rsidR="002E60AC" w:rsidRPr="005377B2" w:rsidRDefault="005377B2" w:rsidP="005377B2">
      <w:pPr>
        <w:rPr>
          <w:b/>
          <w:sz w:val="28"/>
        </w:rPr>
      </w:pPr>
      <w:r>
        <w:rPr>
          <w:b/>
          <w:sz w:val="28"/>
        </w:rPr>
        <w:t>Task #4</w:t>
      </w:r>
      <w:r w:rsidRPr="005377B2">
        <w:rPr>
          <w:b/>
          <w:sz w:val="28"/>
        </w:rPr>
        <w:t>:</w:t>
      </w:r>
      <w:r>
        <w:rPr>
          <w:b/>
          <w:sz w:val="28"/>
        </w:rPr>
        <w:t xml:space="preserve">  </w:t>
      </w:r>
      <w:r w:rsidR="00B127AC">
        <w:t>Create test for the methods of Gradebook:</w:t>
      </w:r>
    </w:p>
    <w:p w14:paraId="512AA908" w14:textId="77777777" w:rsidR="00191DA6" w:rsidRDefault="00191DA6" w:rsidP="005377B2">
      <w:pPr>
        <w:numPr>
          <w:ilvl w:val="1"/>
          <w:numId w:val="7"/>
        </w:numPr>
        <w:ind w:left="1080"/>
      </w:pPr>
      <w:proofErr w:type="spellStart"/>
      <w:r>
        <w:t>addScore</w:t>
      </w:r>
      <w:proofErr w:type="spellEnd"/>
    </w:p>
    <w:p w14:paraId="6CA36B13" w14:textId="77777777" w:rsidR="005377B2" w:rsidRDefault="00191DA6" w:rsidP="005377B2">
      <w:pPr>
        <w:numPr>
          <w:ilvl w:val="2"/>
          <w:numId w:val="16"/>
        </w:numPr>
        <w:ind w:left="1980" w:hanging="540"/>
      </w:pPr>
      <w:r>
        <w:t xml:space="preserve">Use the </w:t>
      </w:r>
      <w:proofErr w:type="spellStart"/>
      <w:r>
        <w:t>toString</w:t>
      </w:r>
      <w:proofErr w:type="spellEnd"/>
      <w:r>
        <w:t xml:space="preserve"> method to compare</w:t>
      </w:r>
      <w:r w:rsidR="005377B2">
        <w:t xml:space="preserve"> the contents of what is in the </w:t>
      </w:r>
      <w:r w:rsidRPr="00032B4E">
        <w:rPr>
          <w:rFonts w:ascii="Courier New" w:hAnsi="Courier New" w:cs="Courier New"/>
        </w:rPr>
        <w:t>scores</w:t>
      </w:r>
      <w:r>
        <w:t xml:space="preserve"> array vs. what is expected to be in the </w:t>
      </w:r>
      <w:r w:rsidRPr="00032B4E">
        <w:rPr>
          <w:rFonts w:ascii="Courier New" w:hAnsi="Courier New" w:cs="Courier New"/>
        </w:rPr>
        <w:t>scores</w:t>
      </w:r>
      <w:r>
        <w:t xml:space="preserve"> array</w:t>
      </w:r>
      <w:r w:rsidR="00DA2AA3">
        <w:t xml:space="preserve"> </w:t>
      </w:r>
      <w:proofErr w:type="spellStart"/>
      <w:r w:rsidRPr="00032B4E">
        <w:rPr>
          <w:rFonts w:ascii="Courier New" w:hAnsi="Courier New" w:cs="Courier New"/>
        </w:rPr>
        <w:t>assertTrue</w:t>
      </w:r>
      <w:proofErr w:type="spellEnd"/>
      <w:r>
        <w:t>( . . .)</w:t>
      </w:r>
    </w:p>
    <w:p w14:paraId="544FA991" w14:textId="77777777" w:rsidR="00191DA6" w:rsidRDefault="006441EE" w:rsidP="00DA2AA3">
      <w:pPr>
        <w:pStyle w:val="ListParagraph"/>
        <w:numPr>
          <w:ilvl w:val="2"/>
          <w:numId w:val="16"/>
        </w:numPr>
        <w:ind w:left="1980" w:hanging="540"/>
      </w:pPr>
      <w:r>
        <w:t xml:space="preserve">Compare the </w:t>
      </w:r>
      <w:proofErr w:type="spellStart"/>
      <w:r w:rsidRPr="00032B4E">
        <w:rPr>
          <w:rFonts w:ascii="Courier New" w:hAnsi="Courier New" w:cs="Courier New"/>
        </w:rPr>
        <w:t>scoreSize</w:t>
      </w:r>
      <w:proofErr w:type="spellEnd"/>
      <w:r>
        <w:t xml:space="preserve"> to the expected number of scores entered</w:t>
      </w:r>
      <w:r w:rsidR="00DA2AA3">
        <w:t xml:space="preserve">, using </w:t>
      </w:r>
      <w:proofErr w:type="spellStart"/>
      <w:proofErr w:type="gramStart"/>
      <w:r w:rsidRPr="00032B4E">
        <w:rPr>
          <w:rFonts w:ascii="Courier New" w:hAnsi="Courier New" w:cs="Courier New"/>
        </w:rPr>
        <w:t>assertEquals</w:t>
      </w:r>
      <w:proofErr w:type="spellEnd"/>
      <w:r>
        <w:t>(</w:t>
      </w:r>
      <w:proofErr w:type="gramEnd"/>
      <w:r>
        <w:t>. . .)</w:t>
      </w:r>
    </w:p>
    <w:p w14:paraId="0F290EA6" w14:textId="77777777" w:rsidR="006441EE" w:rsidRDefault="006441EE" w:rsidP="005377B2">
      <w:pPr>
        <w:numPr>
          <w:ilvl w:val="1"/>
          <w:numId w:val="7"/>
        </w:numPr>
        <w:ind w:left="1080"/>
      </w:pPr>
      <w:r>
        <w:t xml:space="preserve"> </w:t>
      </w:r>
      <w:r w:rsidR="005377B2">
        <w:t>sum</w:t>
      </w:r>
    </w:p>
    <w:p w14:paraId="3523AA28" w14:textId="77777777" w:rsidR="006441EE" w:rsidRDefault="006441EE" w:rsidP="005377B2">
      <w:pPr>
        <w:pStyle w:val="ListParagraph"/>
        <w:numPr>
          <w:ilvl w:val="0"/>
          <w:numId w:val="17"/>
        </w:numPr>
        <w:ind w:left="1980" w:hanging="540"/>
      </w:pPr>
      <w:r>
        <w:t xml:space="preserve">Compare what is returned by </w:t>
      </w:r>
      <w:proofErr w:type="gramStart"/>
      <w:r w:rsidRPr="00032B4E">
        <w:rPr>
          <w:rFonts w:ascii="Courier New" w:hAnsi="Courier New" w:cs="Courier New"/>
        </w:rPr>
        <w:t>sum</w:t>
      </w:r>
      <w:r>
        <w:t>(</w:t>
      </w:r>
      <w:proofErr w:type="gramEnd"/>
      <w:r>
        <w:t>) to the expected sum of the scores entered.</w:t>
      </w:r>
    </w:p>
    <w:p w14:paraId="34438EAF" w14:textId="77777777" w:rsidR="005377B2" w:rsidRDefault="006441EE" w:rsidP="005377B2">
      <w:pPr>
        <w:numPr>
          <w:ilvl w:val="1"/>
          <w:numId w:val="7"/>
        </w:numPr>
        <w:ind w:left="1080"/>
      </w:pPr>
      <w:r>
        <w:t xml:space="preserve"> </w:t>
      </w:r>
      <w:r w:rsidR="005377B2">
        <w:t>minimum</w:t>
      </w:r>
    </w:p>
    <w:p w14:paraId="1EC5945C" w14:textId="77777777" w:rsidR="006441EE" w:rsidRDefault="006441EE" w:rsidP="00DA2AA3">
      <w:pPr>
        <w:pStyle w:val="ListParagraph"/>
        <w:numPr>
          <w:ilvl w:val="0"/>
          <w:numId w:val="17"/>
        </w:numPr>
        <w:tabs>
          <w:tab w:val="left" w:pos="2340"/>
        </w:tabs>
        <w:ind w:left="1980" w:hanging="540"/>
      </w:pPr>
      <w:r>
        <w:t xml:space="preserve">Compare what is returned by </w:t>
      </w:r>
      <w:proofErr w:type="gramStart"/>
      <w:r w:rsidRPr="00032B4E">
        <w:rPr>
          <w:rFonts w:ascii="Courier New" w:hAnsi="Courier New" w:cs="Courier New"/>
        </w:rPr>
        <w:t>minimum</w:t>
      </w:r>
      <w:r>
        <w:t>(</w:t>
      </w:r>
      <w:proofErr w:type="gramEnd"/>
      <w:r>
        <w:t>) to the expected minimum of the scores entered.</w:t>
      </w:r>
    </w:p>
    <w:p w14:paraId="1CD95D86" w14:textId="77777777" w:rsidR="005377B2" w:rsidRDefault="006441EE" w:rsidP="005377B2">
      <w:pPr>
        <w:numPr>
          <w:ilvl w:val="1"/>
          <w:numId w:val="7"/>
        </w:numPr>
        <w:ind w:left="1080"/>
      </w:pPr>
      <w:r>
        <w:lastRenderedPageBreak/>
        <w:t xml:space="preserve"> </w:t>
      </w:r>
      <w:proofErr w:type="spellStart"/>
      <w:r w:rsidR="005377B2">
        <w:t>finalScore</w:t>
      </w:r>
      <w:proofErr w:type="spellEnd"/>
    </w:p>
    <w:p w14:paraId="59E597D3" w14:textId="6CEA725C" w:rsidR="002E60AC" w:rsidRDefault="006441EE" w:rsidP="00DA2AA3">
      <w:pPr>
        <w:pStyle w:val="ListParagraph"/>
        <w:numPr>
          <w:ilvl w:val="0"/>
          <w:numId w:val="17"/>
        </w:numPr>
        <w:ind w:left="1980" w:hanging="540"/>
      </w:pPr>
      <w:r>
        <w:t xml:space="preserve">Compare what is returned by </w:t>
      </w:r>
      <w:proofErr w:type="spellStart"/>
      <w:proofErr w:type="gramStart"/>
      <w:r w:rsidRPr="00032B4E">
        <w:rPr>
          <w:rFonts w:ascii="Courier New" w:hAnsi="Courier New" w:cs="Courier New"/>
        </w:rPr>
        <w:t>fina</w:t>
      </w:r>
      <w:r w:rsidR="00A27152" w:rsidRPr="00032B4E">
        <w:rPr>
          <w:rFonts w:ascii="Courier New" w:hAnsi="Courier New" w:cs="Courier New"/>
        </w:rPr>
        <w:t>lScore</w:t>
      </w:r>
      <w:proofErr w:type="spellEnd"/>
      <w:r w:rsidR="00A27152">
        <w:t>(</w:t>
      </w:r>
      <w:proofErr w:type="gramEnd"/>
      <w:r w:rsidR="00A27152">
        <w:t xml:space="preserve">) to the expected </w:t>
      </w:r>
      <w:proofErr w:type="spellStart"/>
      <w:r w:rsidR="00032B4E">
        <w:rPr>
          <w:rFonts w:ascii="Courier New" w:hAnsi="Courier New" w:cs="Courier New"/>
        </w:rPr>
        <w:t>finalS</w:t>
      </w:r>
      <w:r w:rsidR="00A27152" w:rsidRPr="00032B4E">
        <w:rPr>
          <w:rFonts w:ascii="Courier New" w:hAnsi="Courier New" w:cs="Courier New"/>
        </w:rPr>
        <w:t>core</w:t>
      </w:r>
      <w:proofErr w:type="spellEnd"/>
      <w:r>
        <w:t xml:space="preserve"> of the scores entered.</w:t>
      </w:r>
      <w:r w:rsidR="005377B2">
        <w:t xml:space="preserve"> </w:t>
      </w:r>
      <w:r w:rsidR="002E60AC" w:rsidRPr="002E60AC">
        <w:t xml:space="preserve">The </w:t>
      </w:r>
      <w:proofErr w:type="spellStart"/>
      <w:r w:rsidR="002E60AC" w:rsidRPr="002E60AC">
        <w:t>finalScore</w:t>
      </w:r>
      <w:proofErr w:type="spellEnd"/>
      <w:r w:rsidR="002E60AC" w:rsidRPr="002E60AC">
        <w:t xml:space="preserve"> is the sum of the scores, with the lowest score dropped if there are at least two scores, or 0 if there are no scores.</w:t>
      </w:r>
    </w:p>
    <w:p w14:paraId="79321952" w14:textId="77777777" w:rsidR="008266A0" w:rsidRDefault="008266A0" w:rsidP="008266A0">
      <w:pPr>
        <w:pStyle w:val="ListParagraph"/>
        <w:ind w:left="1980"/>
      </w:pPr>
    </w:p>
    <w:p w14:paraId="57FE51B1" w14:textId="003105F5" w:rsidR="00142D49" w:rsidRDefault="009C2A31" w:rsidP="00142D49">
      <w:r>
        <w:rPr>
          <w:b/>
          <w:sz w:val="28"/>
        </w:rPr>
        <w:t>Task #</w:t>
      </w:r>
      <w:r w:rsidR="008266A0">
        <w:rPr>
          <w:b/>
          <w:sz w:val="28"/>
        </w:rPr>
        <w:t>5</w:t>
      </w:r>
      <w:r w:rsidRPr="005377B2">
        <w:rPr>
          <w:b/>
          <w:sz w:val="28"/>
        </w:rPr>
        <w:t>:</w:t>
      </w:r>
      <w:r>
        <w:rPr>
          <w:b/>
          <w:sz w:val="28"/>
        </w:rPr>
        <w:t xml:space="preserve">  </w:t>
      </w:r>
      <w:r>
        <w:t>Upload both files to GitHub in a directory named CMSC203_Lab6.</w:t>
      </w:r>
    </w:p>
    <w:p w14:paraId="5290DD8C" w14:textId="77777777" w:rsidR="00142D49" w:rsidRDefault="00142D49" w:rsidP="00142D49"/>
    <w:p w14:paraId="1A90336E" w14:textId="77777777" w:rsidR="00142D49" w:rsidRDefault="00142D49" w:rsidP="00142D49"/>
    <w:p w14:paraId="2911C832" w14:textId="77777777" w:rsidR="00923D28" w:rsidRDefault="00923D28" w:rsidP="00142D49">
      <w:r>
        <w:t>Example:</w:t>
      </w:r>
    </w:p>
    <w:p w14:paraId="2A39F9B6" w14:textId="77777777" w:rsidR="003000D0" w:rsidRDefault="003000D0" w:rsidP="00923D28">
      <w:pPr>
        <w:autoSpaceDE w:val="0"/>
        <w:autoSpaceDN w:val="0"/>
        <w:adjustRightInd w:val="0"/>
      </w:pPr>
    </w:p>
    <w:p w14:paraId="0D2D82E7" w14:textId="77777777" w:rsidR="003000D0" w:rsidRDefault="003000D0" w:rsidP="00923D28">
      <w:pPr>
        <w:autoSpaceDE w:val="0"/>
        <w:autoSpaceDN w:val="0"/>
        <w:adjustRightInd w:val="0"/>
      </w:pPr>
      <w:r>
        <w:t xml:space="preserve">As a private </w:t>
      </w:r>
      <w:r w:rsidR="00032B4E">
        <w:t>attribute (member)</w:t>
      </w:r>
      <w:r>
        <w:t xml:space="preserve"> of </w:t>
      </w:r>
      <w:proofErr w:type="spellStart"/>
      <w:r w:rsidRPr="00032B4E">
        <w:rPr>
          <w:rFonts w:ascii="Courier New" w:hAnsi="Courier New" w:cs="Courier New"/>
        </w:rPr>
        <w:t>GradeBookTest</w:t>
      </w:r>
      <w:proofErr w:type="spellEnd"/>
      <w:r>
        <w:t>:</w:t>
      </w:r>
    </w:p>
    <w:p w14:paraId="26038BD8" w14:textId="77777777" w:rsidR="003000D0" w:rsidRPr="00032B4E" w:rsidRDefault="003000D0" w:rsidP="00923D28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tab/>
      </w:r>
      <w:proofErr w:type="spellStart"/>
      <w:r w:rsidRPr="00032B4E">
        <w:rPr>
          <w:rFonts w:ascii="Courier New" w:hAnsi="Courier New" w:cs="Courier New"/>
        </w:rPr>
        <w:t>GradeBook</w:t>
      </w:r>
      <w:proofErr w:type="spellEnd"/>
      <w:r w:rsidRPr="00032B4E">
        <w:rPr>
          <w:rFonts w:ascii="Courier New" w:hAnsi="Courier New" w:cs="Courier New"/>
        </w:rPr>
        <w:t xml:space="preserve"> g1;</w:t>
      </w:r>
    </w:p>
    <w:p w14:paraId="7118B296" w14:textId="77777777" w:rsidR="00923D28" w:rsidRDefault="00923D28" w:rsidP="00923D28">
      <w:pPr>
        <w:autoSpaceDE w:val="0"/>
        <w:autoSpaceDN w:val="0"/>
        <w:adjustRightInd w:val="0"/>
      </w:pPr>
    </w:p>
    <w:p w14:paraId="5B880B84" w14:textId="77777777" w:rsidR="00B127AC" w:rsidRDefault="00B127AC" w:rsidP="00923D28">
      <w:pPr>
        <w:autoSpaceDE w:val="0"/>
        <w:autoSpaceDN w:val="0"/>
        <w:adjustRightInd w:val="0"/>
      </w:pPr>
      <w:r>
        <w:t>In setup:</w:t>
      </w:r>
    </w:p>
    <w:p w14:paraId="0D2EBDDE" w14:textId="77777777" w:rsidR="00923D28" w:rsidRPr="00032B4E" w:rsidRDefault="003000D0" w:rsidP="00B127AC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r w:rsidRPr="00032B4E">
        <w:rPr>
          <w:rFonts w:ascii="Courier New" w:hAnsi="Courier New" w:cs="Courier New"/>
        </w:rPr>
        <w:t xml:space="preserve">g1 = new </w:t>
      </w:r>
      <w:proofErr w:type="spellStart"/>
      <w:r w:rsidRPr="00032B4E">
        <w:rPr>
          <w:rFonts w:ascii="Courier New" w:hAnsi="Courier New" w:cs="Courier New"/>
        </w:rPr>
        <w:t>GradeB</w:t>
      </w:r>
      <w:r w:rsidR="00923D28" w:rsidRPr="00032B4E">
        <w:rPr>
          <w:rFonts w:ascii="Courier New" w:hAnsi="Courier New" w:cs="Courier New"/>
        </w:rPr>
        <w:t>ook</w:t>
      </w:r>
      <w:proofErr w:type="spellEnd"/>
      <w:r w:rsidR="00923D28" w:rsidRPr="00032B4E">
        <w:rPr>
          <w:rFonts w:ascii="Courier New" w:hAnsi="Courier New" w:cs="Courier New"/>
        </w:rPr>
        <w:t>(5);</w:t>
      </w:r>
    </w:p>
    <w:p w14:paraId="5536AB3D" w14:textId="77777777" w:rsidR="00923D28" w:rsidRPr="00032B4E" w:rsidRDefault="00923D28" w:rsidP="00B127AC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proofErr w:type="gramStart"/>
      <w:r w:rsidRPr="00032B4E">
        <w:rPr>
          <w:rFonts w:ascii="Courier New" w:hAnsi="Courier New" w:cs="Courier New"/>
        </w:rPr>
        <w:t>g1.addScore(</w:t>
      </w:r>
      <w:proofErr w:type="gramEnd"/>
      <w:r w:rsidRPr="00032B4E">
        <w:rPr>
          <w:rFonts w:ascii="Courier New" w:hAnsi="Courier New" w:cs="Courier New"/>
        </w:rPr>
        <w:t>50);</w:t>
      </w:r>
    </w:p>
    <w:p w14:paraId="2D5428D7" w14:textId="77777777" w:rsidR="00923D28" w:rsidRPr="00032B4E" w:rsidRDefault="00923D28" w:rsidP="00B127AC">
      <w:pPr>
        <w:autoSpaceDE w:val="0"/>
        <w:autoSpaceDN w:val="0"/>
        <w:adjustRightInd w:val="0"/>
        <w:ind w:left="720"/>
        <w:rPr>
          <w:rFonts w:ascii="Courier New" w:hAnsi="Courier New" w:cs="Courier New"/>
        </w:rPr>
      </w:pPr>
      <w:proofErr w:type="gramStart"/>
      <w:r w:rsidRPr="00032B4E">
        <w:rPr>
          <w:rFonts w:ascii="Courier New" w:hAnsi="Courier New" w:cs="Courier New"/>
        </w:rPr>
        <w:t>g1.addScore(</w:t>
      </w:r>
      <w:proofErr w:type="gramEnd"/>
      <w:r w:rsidRPr="00032B4E">
        <w:rPr>
          <w:rFonts w:ascii="Courier New" w:hAnsi="Courier New" w:cs="Courier New"/>
        </w:rPr>
        <w:t>75);</w:t>
      </w:r>
    </w:p>
    <w:p w14:paraId="10AF863E" w14:textId="77777777" w:rsidR="00B127AC" w:rsidRDefault="00B127AC" w:rsidP="00B127AC">
      <w:pPr>
        <w:autoSpaceDE w:val="0"/>
        <w:autoSpaceDN w:val="0"/>
        <w:adjustRightInd w:val="0"/>
      </w:pPr>
    </w:p>
    <w:p w14:paraId="38BDAC99" w14:textId="77777777" w:rsidR="00B127AC" w:rsidRDefault="00B127AC" w:rsidP="00B127AC">
      <w:pPr>
        <w:autoSpaceDE w:val="0"/>
        <w:autoSpaceDN w:val="0"/>
        <w:adjustRightInd w:val="0"/>
      </w:pPr>
      <w:r>
        <w:t>In teardown:</w:t>
      </w:r>
    </w:p>
    <w:p w14:paraId="5F934CA3" w14:textId="77777777" w:rsidR="00B127AC" w:rsidRPr="00032B4E" w:rsidRDefault="00B127AC" w:rsidP="00B127AC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tab/>
      </w:r>
      <w:r w:rsidRPr="00032B4E">
        <w:rPr>
          <w:rFonts w:ascii="Courier New" w:hAnsi="Courier New" w:cs="Courier New"/>
        </w:rPr>
        <w:t>g1 = null;</w:t>
      </w:r>
    </w:p>
    <w:p w14:paraId="30EFE800" w14:textId="77777777" w:rsidR="00923D28" w:rsidRPr="00032B4E" w:rsidRDefault="00923D28" w:rsidP="00923D28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7EA41938" w14:textId="77777777" w:rsidR="00B127AC" w:rsidRDefault="00B127AC" w:rsidP="00923D28">
      <w:pPr>
        <w:autoSpaceDE w:val="0"/>
        <w:autoSpaceDN w:val="0"/>
        <w:adjustRightInd w:val="0"/>
      </w:pPr>
      <w:proofErr w:type="gramStart"/>
      <w:r>
        <w:t>in</w:t>
      </w:r>
      <w:proofErr w:type="gramEnd"/>
      <w:r>
        <w:t xml:space="preserve"> </w:t>
      </w:r>
      <w:proofErr w:type="spellStart"/>
      <w:r>
        <w:t>testSum</w:t>
      </w:r>
      <w:proofErr w:type="spellEnd"/>
      <w:r>
        <w:t>():</w:t>
      </w:r>
    </w:p>
    <w:p w14:paraId="786875A6" w14:textId="77777777" w:rsidR="00923D28" w:rsidRPr="00032B4E" w:rsidRDefault="00923D28" w:rsidP="00B127AC">
      <w:pPr>
        <w:autoSpaceDE w:val="0"/>
        <w:autoSpaceDN w:val="0"/>
        <w:adjustRightInd w:val="0"/>
        <w:ind w:firstLine="720"/>
        <w:rPr>
          <w:rFonts w:ascii="Courier New" w:hAnsi="Courier New" w:cs="Courier New"/>
        </w:rPr>
      </w:pPr>
      <w:proofErr w:type="spellStart"/>
      <w:proofErr w:type="gramStart"/>
      <w:r w:rsidRPr="00032B4E">
        <w:rPr>
          <w:rFonts w:ascii="Courier New" w:hAnsi="Courier New" w:cs="Courier New"/>
        </w:rPr>
        <w:t>assertEquals</w:t>
      </w:r>
      <w:proofErr w:type="spellEnd"/>
      <w:r w:rsidRPr="00032B4E">
        <w:rPr>
          <w:rFonts w:ascii="Courier New" w:hAnsi="Courier New" w:cs="Courier New"/>
        </w:rPr>
        <w:t>(</w:t>
      </w:r>
      <w:proofErr w:type="gramEnd"/>
      <w:r w:rsidRPr="00032B4E">
        <w:rPr>
          <w:rFonts w:ascii="Courier New" w:hAnsi="Courier New" w:cs="Courier New"/>
        </w:rPr>
        <w:t>125, g1.sum(), .0001);</w:t>
      </w:r>
    </w:p>
    <w:p w14:paraId="5A764854" w14:textId="77777777" w:rsidR="006D0616" w:rsidRDefault="006D0616" w:rsidP="00923D28">
      <w:pPr>
        <w:autoSpaceDE w:val="0"/>
        <w:autoSpaceDN w:val="0"/>
        <w:adjustRightInd w:val="0"/>
      </w:pPr>
    </w:p>
    <w:p w14:paraId="06C1B56E" w14:textId="77777777" w:rsidR="00B127AC" w:rsidRDefault="00B127AC" w:rsidP="00B127AC">
      <w:proofErr w:type="gramStart"/>
      <w:r>
        <w:t>in</w:t>
      </w:r>
      <w:proofErr w:type="gramEnd"/>
      <w:r>
        <w:t xml:space="preserve"> </w:t>
      </w:r>
      <w:proofErr w:type="spellStart"/>
      <w:r>
        <w:t>testMinimum</w:t>
      </w:r>
      <w:proofErr w:type="spellEnd"/>
      <w:r>
        <w:t>():</w:t>
      </w:r>
    </w:p>
    <w:p w14:paraId="5059FA8D" w14:textId="77777777" w:rsidR="00B127AC" w:rsidRPr="00032B4E" w:rsidRDefault="00CA13F6" w:rsidP="00B127AC">
      <w:pPr>
        <w:rPr>
          <w:rFonts w:ascii="Courier New" w:hAnsi="Courier New" w:cs="Courier New"/>
        </w:rPr>
      </w:pPr>
      <w:r>
        <w:tab/>
      </w:r>
      <w:proofErr w:type="spellStart"/>
      <w:proofErr w:type="gramStart"/>
      <w:r w:rsidRPr="00032B4E">
        <w:rPr>
          <w:rFonts w:ascii="Courier New" w:hAnsi="Courier New" w:cs="Courier New"/>
        </w:rPr>
        <w:t>assertEquals</w:t>
      </w:r>
      <w:proofErr w:type="spellEnd"/>
      <w:r w:rsidR="00B127AC" w:rsidRPr="00032B4E">
        <w:rPr>
          <w:rFonts w:ascii="Courier New" w:hAnsi="Courier New" w:cs="Courier New"/>
        </w:rPr>
        <w:t>(</w:t>
      </w:r>
      <w:proofErr w:type="gramEnd"/>
      <w:r w:rsidRPr="00032B4E">
        <w:rPr>
          <w:rFonts w:ascii="Courier New" w:hAnsi="Courier New" w:cs="Courier New"/>
        </w:rPr>
        <w:t xml:space="preserve">50, </w:t>
      </w:r>
      <w:r w:rsidR="00B127AC" w:rsidRPr="00032B4E">
        <w:rPr>
          <w:rFonts w:ascii="Courier New" w:hAnsi="Courier New" w:cs="Courier New"/>
        </w:rPr>
        <w:t>g1.</w:t>
      </w:r>
      <w:r w:rsidRPr="00032B4E">
        <w:rPr>
          <w:rFonts w:ascii="Courier New" w:hAnsi="Courier New" w:cs="Courier New"/>
        </w:rPr>
        <w:t>minimum(), .001);</w:t>
      </w:r>
    </w:p>
    <w:p w14:paraId="26EDD8E7" w14:textId="77777777" w:rsidR="00CA13F6" w:rsidRDefault="00CA13F6" w:rsidP="00B127AC"/>
    <w:p w14:paraId="0DA6DC0E" w14:textId="77777777" w:rsidR="00CA13F6" w:rsidRDefault="00CA13F6" w:rsidP="00B127AC">
      <w:proofErr w:type="gramStart"/>
      <w:r>
        <w:t>in</w:t>
      </w:r>
      <w:proofErr w:type="gramEnd"/>
      <w:r>
        <w:t xml:space="preserve"> </w:t>
      </w:r>
      <w:proofErr w:type="spellStart"/>
      <w:r>
        <w:t>addScoreTest</w:t>
      </w:r>
      <w:proofErr w:type="spellEnd"/>
      <w:r>
        <w:t>();</w:t>
      </w:r>
    </w:p>
    <w:p w14:paraId="5554B929" w14:textId="77777777" w:rsidR="00CA13F6" w:rsidRPr="00032B4E" w:rsidRDefault="00CA13F6" w:rsidP="00B127AC">
      <w:pPr>
        <w:rPr>
          <w:rFonts w:ascii="Courier New" w:hAnsi="Courier New" w:cs="Courier New"/>
        </w:rPr>
      </w:pPr>
      <w:r>
        <w:tab/>
      </w:r>
      <w:proofErr w:type="spellStart"/>
      <w:r w:rsidRPr="00032B4E">
        <w:rPr>
          <w:rFonts w:ascii="Courier New" w:hAnsi="Courier New" w:cs="Courier New"/>
        </w:rPr>
        <w:t>assertTrue</w:t>
      </w:r>
      <w:proofErr w:type="spellEnd"/>
      <w:r w:rsidRPr="00032B4E">
        <w:rPr>
          <w:rFonts w:ascii="Courier New" w:hAnsi="Courier New" w:cs="Courier New"/>
        </w:rPr>
        <w:t>(g1.toString</w:t>
      </w:r>
      <w:r w:rsidR="007F409D" w:rsidRPr="00032B4E">
        <w:rPr>
          <w:rFonts w:ascii="Courier New" w:hAnsi="Courier New" w:cs="Courier New"/>
        </w:rPr>
        <w:t>()</w:t>
      </w:r>
      <w:r w:rsidRPr="00032B4E">
        <w:rPr>
          <w:rFonts w:ascii="Courier New" w:hAnsi="Courier New" w:cs="Courier New"/>
        </w:rPr>
        <w:t>.equals(“50</w:t>
      </w:r>
      <w:r w:rsidR="00635F11" w:rsidRPr="00032B4E">
        <w:rPr>
          <w:rFonts w:ascii="Courier New" w:hAnsi="Courier New" w:cs="Courier New"/>
        </w:rPr>
        <w:t>.0</w:t>
      </w:r>
      <w:r w:rsidRPr="00032B4E">
        <w:rPr>
          <w:rFonts w:ascii="Courier New" w:hAnsi="Courier New" w:cs="Courier New"/>
        </w:rPr>
        <w:t xml:space="preserve"> 75</w:t>
      </w:r>
      <w:r w:rsidR="00635F11" w:rsidRPr="00032B4E">
        <w:rPr>
          <w:rFonts w:ascii="Courier New" w:hAnsi="Courier New" w:cs="Courier New"/>
        </w:rPr>
        <w:t xml:space="preserve">.0 </w:t>
      </w:r>
      <w:r w:rsidRPr="00032B4E">
        <w:rPr>
          <w:rFonts w:ascii="Courier New" w:hAnsi="Courier New" w:cs="Courier New"/>
        </w:rPr>
        <w:t>”);</w:t>
      </w:r>
    </w:p>
    <w:p w14:paraId="2E503CF3" w14:textId="77777777" w:rsidR="006441EE" w:rsidRDefault="006441EE" w:rsidP="006441EE">
      <w:pPr>
        <w:ind w:left="2520"/>
      </w:pPr>
    </w:p>
    <w:p w14:paraId="573F150F" w14:textId="77777777" w:rsidR="00191DA6" w:rsidRDefault="00191DA6" w:rsidP="00191DA6">
      <w:pPr>
        <w:ind w:left="2520"/>
      </w:pPr>
    </w:p>
    <w:p w14:paraId="2A17D809" w14:textId="77777777" w:rsidR="00DF43AD" w:rsidRDefault="00DF43AD" w:rsidP="00DF43AD"/>
    <w:p w14:paraId="336CBDB5" w14:textId="402A5E72" w:rsidR="00DF43AD" w:rsidRDefault="00DF43AD" w:rsidP="00032B4E">
      <w:pPr>
        <w:autoSpaceDE w:val="0"/>
        <w:autoSpaceDN w:val="0"/>
        <w:adjustRightInd w:val="0"/>
      </w:pPr>
      <w:bookmarkStart w:id="0" w:name="_GoBack"/>
      <w:bookmarkEnd w:id="0"/>
    </w:p>
    <w:sectPr w:rsidR="00DF43AD" w:rsidSect="00EE04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974CD"/>
    <w:multiLevelType w:val="hybridMultilevel"/>
    <w:tmpl w:val="736E9EBC"/>
    <w:lvl w:ilvl="0" w:tplc="5434BB0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C7C2F3C"/>
    <w:multiLevelType w:val="hybridMultilevel"/>
    <w:tmpl w:val="78EA2520"/>
    <w:lvl w:ilvl="0" w:tplc="A336E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D6F11"/>
    <w:multiLevelType w:val="hybridMultilevel"/>
    <w:tmpl w:val="78EA4AA6"/>
    <w:lvl w:ilvl="0" w:tplc="A336E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A79C2"/>
    <w:multiLevelType w:val="hybridMultilevel"/>
    <w:tmpl w:val="D968EF14"/>
    <w:lvl w:ilvl="0" w:tplc="D7149E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A0B78"/>
    <w:multiLevelType w:val="hybridMultilevel"/>
    <w:tmpl w:val="78B069F8"/>
    <w:lvl w:ilvl="0" w:tplc="A336E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EE1B1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A41AC"/>
    <w:multiLevelType w:val="hybridMultilevel"/>
    <w:tmpl w:val="5B66EE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1560B3"/>
    <w:multiLevelType w:val="hybridMultilevel"/>
    <w:tmpl w:val="42C8801E"/>
    <w:lvl w:ilvl="0" w:tplc="A336E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735BBD"/>
    <w:multiLevelType w:val="hybridMultilevel"/>
    <w:tmpl w:val="4566CA7E"/>
    <w:lvl w:ilvl="0" w:tplc="A336E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EE1B1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1476C"/>
    <w:multiLevelType w:val="hybridMultilevel"/>
    <w:tmpl w:val="932C9FB2"/>
    <w:lvl w:ilvl="0" w:tplc="29E6C65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C5B11"/>
    <w:multiLevelType w:val="hybridMultilevel"/>
    <w:tmpl w:val="BBF2D63E"/>
    <w:lvl w:ilvl="0" w:tplc="A336E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95076"/>
    <w:multiLevelType w:val="hybridMultilevel"/>
    <w:tmpl w:val="98A09E92"/>
    <w:lvl w:ilvl="0" w:tplc="5434BB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4B3A29"/>
    <w:multiLevelType w:val="hybridMultilevel"/>
    <w:tmpl w:val="0E68189E"/>
    <w:lvl w:ilvl="0" w:tplc="BFA2278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45304D"/>
    <w:multiLevelType w:val="hybridMultilevel"/>
    <w:tmpl w:val="71DA1C8C"/>
    <w:lvl w:ilvl="0" w:tplc="A336E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EE1B1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FC770D"/>
    <w:multiLevelType w:val="hybridMultilevel"/>
    <w:tmpl w:val="0FAA5752"/>
    <w:lvl w:ilvl="0" w:tplc="58EE1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7C3338"/>
    <w:multiLevelType w:val="hybridMultilevel"/>
    <w:tmpl w:val="609A6684"/>
    <w:lvl w:ilvl="0" w:tplc="A336E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762544"/>
    <w:multiLevelType w:val="hybridMultilevel"/>
    <w:tmpl w:val="ABC08A46"/>
    <w:lvl w:ilvl="0" w:tplc="5434BB00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 w15:restartNumberingAfterBreak="0">
    <w:nsid w:val="7C5C1AA5"/>
    <w:multiLevelType w:val="hybridMultilevel"/>
    <w:tmpl w:val="D2BC073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0"/>
  </w:num>
  <w:num w:numId="4">
    <w:abstractNumId w:val="5"/>
  </w:num>
  <w:num w:numId="5">
    <w:abstractNumId w:val="13"/>
  </w:num>
  <w:num w:numId="6">
    <w:abstractNumId w:val="2"/>
  </w:num>
  <w:num w:numId="7">
    <w:abstractNumId w:val="9"/>
  </w:num>
  <w:num w:numId="8">
    <w:abstractNumId w:val="7"/>
  </w:num>
  <w:num w:numId="9">
    <w:abstractNumId w:val="4"/>
  </w:num>
  <w:num w:numId="10">
    <w:abstractNumId w:val="12"/>
  </w:num>
  <w:num w:numId="11">
    <w:abstractNumId w:val="1"/>
  </w:num>
  <w:num w:numId="12">
    <w:abstractNumId w:val="14"/>
  </w:num>
  <w:num w:numId="13">
    <w:abstractNumId w:val="3"/>
  </w:num>
  <w:num w:numId="14">
    <w:abstractNumId w:val="11"/>
  </w:num>
  <w:num w:numId="15">
    <w:abstractNumId w:val="8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DA6"/>
    <w:rsid w:val="00032B4E"/>
    <w:rsid w:val="000360AB"/>
    <w:rsid w:val="0010221A"/>
    <w:rsid w:val="00142D49"/>
    <w:rsid w:val="00191DA6"/>
    <w:rsid w:val="001B39B9"/>
    <w:rsid w:val="001C2E49"/>
    <w:rsid w:val="002E60AC"/>
    <w:rsid w:val="002E77AC"/>
    <w:rsid w:val="003000D0"/>
    <w:rsid w:val="003638A3"/>
    <w:rsid w:val="005377B2"/>
    <w:rsid w:val="00635F11"/>
    <w:rsid w:val="006441EE"/>
    <w:rsid w:val="00697221"/>
    <w:rsid w:val="006D0616"/>
    <w:rsid w:val="007F409D"/>
    <w:rsid w:val="008266A0"/>
    <w:rsid w:val="00923D28"/>
    <w:rsid w:val="00956523"/>
    <w:rsid w:val="00991F7E"/>
    <w:rsid w:val="009C2A31"/>
    <w:rsid w:val="009C4B68"/>
    <w:rsid w:val="00A27152"/>
    <w:rsid w:val="00B127AC"/>
    <w:rsid w:val="00C578FD"/>
    <w:rsid w:val="00CA13F6"/>
    <w:rsid w:val="00DA2AA3"/>
    <w:rsid w:val="00DF43AD"/>
    <w:rsid w:val="00E75E6A"/>
    <w:rsid w:val="00EE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31493"/>
  <w15:docId w15:val="{D0D43DC9-7DBB-4634-B30D-BAE62CC8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04F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WISNIEW\Application%20Data\Microsoft\Templates\Normal1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Normal11.dot</Template>
  <TotalTime>2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Jeannette Wisniewski</dc:creator>
  <cp:keywords/>
  <dc:description/>
  <cp:lastModifiedBy>Thai, Gary C</cp:lastModifiedBy>
  <cp:revision>3</cp:revision>
  <dcterms:created xsi:type="dcterms:W3CDTF">2019-12-26T20:55:00Z</dcterms:created>
  <dcterms:modified xsi:type="dcterms:W3CDTF">2020-10-22T14:13:00Z</dcterms:modified>
</cp:coreProperties>
</file>